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2900104A" w14:textId="0E3A8617" w:rsidR="00431D41" w:rsidRDefault="00FA3231" w:rsidP="00B2295E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991040" behindDoc="1" locked="0" layoutInCell="1" allowOverlap="1" wp14:anchorId="1535A176" wp14:editId="16E9E1B2">
            <wp:simplePos x="0" y="0"/>
            <wp:positionH relativeFrom="column">
              <wp:posOffset>6156960</wp:posOffset>
            </wp:positionH>
            <wp:positionV relativeFrom="page">
              <wp:posOffset>692785</wp:posOffset>
            </wp:positionV>
            <wp:extent cx="3307080" cy="8407831"/>
            <wp:effectExtent l="0" t="0" r="7620" b="0"/>
            <wp:wrapNone/>
            <wp:docPr id="1810" name="Picture 18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40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8992" behindDoc="0" locked="0" layoutInCell="1" allowOverlap="1" wp14:anchorId="463CC7DA" wp14:editId="18C7A94F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58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3696" behindDoc="0" locked="0" layoutInCell="1" allowOverlap="1" wp14:anchorId="3C37A114" wp14:editId="3D2B4313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59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9296" behindDoc="0" locked="0" layoutInCell="1" allowOverlap="1" wp14:anchorId="3FB8FC54" wp14:editId="36B506D8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60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10D1EAF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4960" behindDoc="0" locked="0" layoutInCell="1" allowOverlap="1" wp14:anchorId="59D46EA0" wp14:editId="45A4C804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61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6688DA6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7968" behindDoc="0" locked="0" layoutInCell="1" allowOverlap="1" wp14:anchorId="5D9A1DC3" wp14:editId="7C74B9A6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62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E30917D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6944" behindDoc="0" locked="0" layoutInCell="1" allowOverlap="1" wp14:anchorId="25030028" wp14:editId="7F29B2E7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63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6D90086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5920" behindDoc="0" locked="0" layoutInCell="1" allowOverlap="1" wp14:anchorId="7DC146D8" wp14:editId="7AC7C147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216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6DDCC8" w14:textId="30E041EC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4896" behindDoc="0" locked="0" layoutInCell="1" allowOverlap="1" wp14:anchorId="5C4EC7E3" wp14:editId="55573C7C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217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83CF72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3872" behindDoc="0" locked="0" layoutInCell="1" allowOverlap="1" wp14:anchorId="0EB845E7" wp14:editId="4E5E7520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218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F097418" w14:textId="07A04580" w:rsidR="00733CBB" w:rsidRPr="00627B06" w:rsidRDefault="00FA3231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  <w:p w14:paraId="18B7851A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2848" behindDoc="0" locked="0" layoutInCell="1" allowOverlap="1" wp14:anchorId="18C02E09" wp14:editId="1FB2C7D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219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BBF5A1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1824" behindDoc="0" locked="0" layoutInCell="1" allowOverlap="1" wp14:anchorId="28A96244" wp14:editId="052B9868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220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4C5BD78" w14:textId="77777777" w:rsidR="00733CBB" w:rsidRPr="00136FC4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5102763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667D0838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0800" behindDoc="0" locked="0" layoutInCell="1" allowOverlap="1" wp14:anchorId="74828F1E" wp14:editId="4FB95AB9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221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B2F576" w14:textId="77777777" w:rsidR="00733CBB" w:rsidRPr="00374CFE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9776" behindDoc="0" locked="0" layoutInCell="1" allowOverlap="1" wp14:anchorId="14DA498B" wp14:editId="15442746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222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8C0018" w14:textId="05408026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8752" behindDoc="0" locked="0" layoutInCell="1" allowOverlap="1" wp14:anchorId="72A370BC" wp14:editId="0328C101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223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8F63278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7728" behindDoc="0" locked="0" layoutInCell="1" allowOverlap="1" wp14:anchorId="4D80FBA2" wp14:editId="68425F8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224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845BB2" w14:textId="59F47A97" w:rsidR="00733CBB" w:rsidRPr="00B2295E" w:rsidRDefault="00B2295E" w:rsidP="001041F8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6704" behindDoc="0" locked="0" layoutInCell="1" allowOverlap="1" wp14:anchorId="5556A6B0" wp14:editId="78458B12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225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86CC14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4656" behindDoc="0" locked="0" layoutInCell="1" allowOverlap="1" wp14:anchorId="1EF52947" wp14:editId="3E3D4676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226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707E3A8" w14:textId="77777777" w:rsidR="00733CBB" w:rsidRPr="00627B06" w:rsidRDefault="00733CBB" w:rsidP="001041F8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24B56299" w14:textId="77777777" w:rsidR="00733CBB" w:rsidRPr="00627B06" w:rsidRDefault="00733CBB" w:rsidP="001041F8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3632" behindDoc="0" locked="0" layoutInCell="1" allowOverlap="1" wp14:anchorId="4FC4E326" wp14:editId="4F4B112E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227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8473C4" w14:textId="77777777" w:rsidR="00733CBB" w:rsidRPr="00627B06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2608" behindDoc="0" locked="0" layoutInCell="1" allowOverlap="1" wp14:anchorId="0DDEEC87" wp14:editId="3C24B037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228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4D2907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1584" behindDoc="0" locked="0" layoutInCell="1" allowOverlap="1" wp14:anchorId="6688F828" wp14:editId="2FA50FFE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229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0560" behindDoc="0" locked="0" layoutInCell="1" allowOverlap="1" wp14:anchorId="6A63479B" wp14:editId="7DBEF852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230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F2B4ACD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9536" behindDoc="0" locked="0" layoutInCell="1" allowOverlap="1" wp14:anchorId="22495B06" wp14:editId="7335CB1F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231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5D35743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8512" behindDoc="0" locked="0" layoutInCell="1" allowOverlap="1" wp14:anchorId="71BE4B36" wp14:editId="2C5846A3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232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7488" behindDoc="0" locked="0" layoutInCell="1" allowOverlap="1" wp14:anchorId="519AA3F8" wp14:editId="3491493F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233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6464" behindDoc="0" locked="0" layoutInCell="1" allowOverlap="1" wp14:anchorId="44B3BBCB" wp14:editId="3E3846A5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234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5440" behindDoc="0" locked="0" layoutInCell="1" allowOverlap="1" wp14:anchorId="0FFAF100" wp14:editId="28FC444C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235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4416" behindDoc="0" locked="0" layoutInCell="1" allowOverlap="1" wp14:anchorId="70D4F365" wp14:editId="348A5716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236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3392" behindDoc="0" locked="0" layoutInCell="1" allowOverlap="1" wp14:anchorId="3A3BC853" wp14:editId="2280F01F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237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9F40A12" w14:textId="327DB0C1" w:rsidR="00733CBB" w:rsidRPr="00D97D7C" w:rsidRDefault="00FA3231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74218017</w:t>
                        </w:r>
                        <w:r w:rsidR="00733CBB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733CBB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3</w:t>
                        </w:r>
                      </w:p>
                      <w:p w14:paraId="42330218" w14:textId="77777777" w:rsidR="00733CBB" w:rsidRPr="000C5B2C" w:rsidRDefault="00733CBB" w:rsidP="001041F8"/>
                      <w:p w14:paraId="39E43D58" w14:textId="77777777" w:rsidR="00733CBB" w:rsidRPr="000C5B2C" w:rsidRDefault="00733CBB" w:rsidP="001041F8"/>
                      <w:p w14:paraId="04121EA8" w14:textId="77777777" w:rsidR="00733CBB" w:rsidRPr="00D01384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2368" behindDoc="0" locked="0" layoutInCell="1" allowOverlap="1" wp14:anchorId="4788922E" wp14:editId="5D5CBC0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238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1344" behindDoc="0" locked="0" layoutInCell="1" allowOverlap="1" wp14:anchorId="49A6907E" wp14:editId="160208D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239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0320" behindDoc="0" locked="0" layoutInCell="1" allowOverlap="1" wp14:anchorId="6719FC7D" wp14:editId="6AF84630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240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B14FFD1" w14:textId="77777777" w:rsidR="00733CBB" w:rsidRPr="00B933E4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8272" behindDoc="0" locked="0" layoutInCell="1" allowOverlap="1" wp14:anchorId="51A9862A" wp14:editId="6F8CD44B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241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FEC46E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7248" behindDoc="0" locked="0" layoutInCell="1" allowOverlap="1" wp14:anchorId="08B935B0" wp14:editId="444D5EE7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242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6224" behindDoc="0" locked="0" layoutInCell="1" allowOverlap="1" wp14:anchorId="673EA612" wp14:editId="6975FECB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243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5200" behindDoc="0" locked="0" layoutInCell="1" allowOverlap="1" wp14:anchorId="6EBC8E0E" wp14:editId="52A2A6E5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244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4176" behindDoc="0" locked="0" layoutInCell="1" allowOverlap="1" wp14:anchorId="44E98A1D" wp14:editId="4E645C17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245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F9F44FC" w14:textId="77777777" w:rsidR="00733CBB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67FB52E1" w14:textId="2ED87960" w:rsidR="00733CBB" w:rsidRPr="00C6082D" w:rsidRDefault="005902A3" w:rsidP="002C1D4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Блок-схема </w:t>
                        </w:r>
                        <w:r w:rsidR="002C1D41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дополненной реальности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3152" behindDoc="0" locked="0" layoutInCell="1" allowOverlap="1" wp14:anchorId="7B2DCB39" wp14:editId="26DA46FD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304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2128" behindDoc="0" locked="0" layoutInCell="1" allowOverlap="1" wp14:anchorId="1EE2265D" wp14:editId="64E67814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306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1104" behindDoc="0" locked="0" layoutInCell="1" allowOverlap="1" wp14:anchorId="78997D3D" wp14:editId="33669588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307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0080" behindDoc="0" locked="0" layoutInCell="1" allowOverlap="1" wp14:anchorId="01834C5D" wp14:editId="251549F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308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9056" behindDoc="0" locked="0" layoutInCell="1" allowOverlap="1" wp14:anchorId="3CC3CC85" wp14:editId="3E89E159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309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8032" behindDoc="0" locked="0" layoutInCell="1" allowOverlap="1" wp14:anchorId="4A96D904" wp14:editId="18104573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310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7008" behindDoc="0" locked="0" layoutInCell="1" allowOverlap="1" wp14:anchorId="4344FBD5" wp14:editId="487DF6EA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311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7EBCF54" w14:textId="54E3F266" w:rsidR="00733CBB" w:rsidRPr="00374CFE" w:rsidRDefault="0051044C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ED2ACE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</w:t>
                        </w:r>
                        <w:r w:rsidR="005902A3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5984" behindDoc="0" locked="0" layoutInCell="1" allowOverlap="1" wp14:anchorId="2376555D" wp14:editId="0DB588E9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312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728871" w14:textId="77777777" w:rsidR="00733CBB" w:rsidRPr="00B933E4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3936" behindDoc="0" locked="0" layoutInCell="1" allowOverlap="1" wp14:anchorId="085207FF" wp14:editId="4E0981B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13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13F75D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2912" behindDoc="0" locked="0" layoutInCell="1" allowOverlap="1" wp14:anchorId="5DC1957B" wp14:editId="66906746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14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CEFF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1888" behindDoc="0" locked="0" layoutInCell="1" allowOverlap="1" wp14:anchorId="4CD6CF3B" wp14:editId="67D8EC5D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15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FB4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0864" behindDoc="0" locked="0" layoutInCell="1" allowOverlap="1" wp14:anchorId="07F09523" wp14:editId="33962207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16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9840" behindDoc="0" locked="0" layoutInCell="1" allowOverlap="1" wp14:anchorId="21A436DE" wp14:editId="33D9B1B3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17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8816" behindDoc="0" locked="0" layoutInCell="1" allowOverlap="1" wp14:anchorId="4182EBB5" wp14:editId="569943C3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18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7792" behindDoc="0" locked="0" layoutInCell="1" allowOverlap="1" wp14:anchorId="50C974D8" wp14:editId="5B94569D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19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6768" behindDoc="0" locked="0" layoutInCell="1" allowOverlap="1" wp14:anchorId="64CB9E33" wp14:editId="7280EA35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0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5744" behindDoc="0" locked="0" layoutInCell="1" allowOverlap="1" wp14:anchorId="56A5F1BB" wp14:editId="37378427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1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4720" behindDoc="0" locked="0" layoutInCell="1" allowOverlap="1" wp14:anchorId="67D59140" wp14:editId="0732303A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22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5680" behindDoc="0" locked="0" layoutInCell="1" allowOverlap="1" wp14:anchorId="2B70CABB" wp14:editId="211E417A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23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2672" behindDoc="0" locked="0" layoutInCell="1" allowOverlap="1" wp14:anchorId="20C29B1F" wp14:editId="64C5B7C5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24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1648" behindDoc="0" locked="0" layoutInCell="1" allowOverlap="1" wp14:anchorId="1027F3A9" wp14:editId="67BB4DDE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25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493875" w14:textId="77777777" w:rsidR="00733CBB" w:rsidRPr="00315A10" w:rsidRDefault="00733CBB" w:rsidP="001041F8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0E71B85C" w14:textId="565C9D2E" w:rsidR="007001A7" w:rsidRDefault="00B57FC6" w:rsidP="007001A7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114944" behindDoc="1" locked="0" layoutInCell="1" allowOverlap="1" wp14:anchorId="6D5163AD" wp14:editId="2FF3B820">
            <wp:simplePos x="0" y="0"/>
            <wp:positionH relativeFrom="margin">
              <wp:align>center</wp:align>
            </wp:positionH>
            <wp:positionV relativeFrom="margin">
              <wp:posOffset>1752054</wp:posOffset>
            </wp:positionV>
            <wp:extent cx="10561468" cy="6324600"/>
            <wp:effectExtent l="0" t="0" r="0" b="0"/>
            <wp:wrapNone/>
            <wp:docPr id="1864" name="Picture 186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46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0432" behindDoc="0" locked="0" layoutInCell="1" allowOverlap="1" wp14:anchorId="3390397A" wp14:editId="303A23A4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812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5136" behindDoc="0" locked="0" layoutInCell="1" allowOverlap="1" wp14:anchorId="114FF69D" wp14:editId="43B49F54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813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0736" behindDoc="0" locked="0" layoutInCell="1" allowOverlap="1" wp14:anchorId="03513F7F" wp14:editId="5EFDA6C7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814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1EAD442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6400" behindDoc="0" locked="0" layoutInCell="1" allowOverlap="1" wp14:anchorId="43F4109D" wp14:editId="052E2C3C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815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8DDAB0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9408" behindDoc="0" locked="0" layoutInCell="1" allowOverlap="1" wp14:anchorId="57639B10" wp14:editId="2340A788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816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AF767E9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8384" behindDoc="0" locked="0" layoutInCell="1" allowOverlap="1" wp14:anchorId="0267C368" wp14:editId="61C02CB1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817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5A485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7360" behindDoc="0" locked="0" layoutInCell="1" allowOverlap="1" wp14:anchorId="247F802F" wp14:editId="4A655B8C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818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296CED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6336" behindDoc="0" locked="0" layoutInCell="1" allowOverlap="1" wp14:anchorId="2D75E6D9" wp14:editId="1F25D645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819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A94CE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5312" behindDoc="0" locked="0" layoutInCell="1" allowOverlap="1" wp14:anchorId="0999DAD4" wp14:editId="6E6CAE9C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820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57B763B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4C7395A4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4288" behindDoc="0" locked="0" layoutInCell="1" allowOverlap="1" wp14:anchorId="5A738E55" wp14:editId="1E282FDE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821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40971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3264" behindDoc="0" locked="0" layoutInCell="1" allowOverlap="1" wp14:anchorId="06C11B16" wp14:editId="3938E0C0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822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F1E18B" w14:textId="77777777" w:rsidR="007001A7" w:rsidRPr="00136FC4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3665935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5878F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2240" behindDoc="0" locked="0" layoutInCell="1" allowOverlap="1" wp14:anchorId="561303B6" wp14:editId="32822E6A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823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31737DC" w14:textId="77777777" w:rsidR="007001A7" w:rsidRPr="00374CF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1216" behindDoc="0" locked="0" layoutInCell="1" allowOverlap="1" wp14:anchorId="473B756B" wp14:editId="4F146CB3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824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C6B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0192" behindDoc="0" locked="0" layoutInCell="1" allowOverlap="1" wp14:anchorId="5D9AFF45" wp14:editId="1E3FD7A7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825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D5F29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9168" behindDoc="0" locked="0" layoutInCell="1" allowOverlap="1" wp14:anchorId="1240F67D" wp14:editId="613CE49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826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C93C43" w14:textId="77777777" w:rsidR="007001A7" w:rsidRPr="00B2295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8144" behindDoc="0" locked="0" layoutInCell="1" allowOverlap="1" wp14:anchorId="78194944" wp14:editId="7D1CB78D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827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A19BE44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6096" behindDoc="0" locked="0" layoutInCell="1" allowOverlap="1" wp14:anchorId="51BA942F" wp14:editId="7DD3A191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828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8A50E13" w14:textId="77777777" w:rsidR="007001A7" w:rsidRPr="00627B06" w:rsidRDefault="007001A7" w:rsidP="007001A7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3F199A70" w14:textId="77777777" w:rsidR="007001A7" w:rsidRPr="00627B06" w:rsidRDefault="007001A7" w:rsidP="007001A7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5072" behindDoc="0" locked="0" layoutInCell="1" allowOverlap="1" wp14:anchorId="3AEA375B" wp14:editId="465A6551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29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46829E" w14:textId="77777777" w:rsidR="007001A7" w:rsidRPr="00627B06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4048" behindDoc="0" locked="0" layoutInCell="1" allowOverlap="1" wp14:anchorId="14EDA44D" wp14:editId="7BC4E992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830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0DCFA0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3024" behindDoc="0" locked="0" layoutInCell="1" allowOverlap="1" wp14:anchorId="4C4190CE" wp14:editId="0A5D17F7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831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2000" behindDoc="0" locked="0" layoutInCell="1" allowOverlap="1" wp14:anchorId="306D0C23" wp14:editId="62777766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832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E2FA01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0976" behindDoc="0" locked="0" layoutInCell="1" allowOverlap="1" wp14:anchorId="1C2C7859" wp14:editId="71119E35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833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9DB9C6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9952" behindDoc="0" locked="0" layoutInCell="1" allowOverlap="1" wp14:anchorId="4BEF5A14" wp14:editId="385F90CD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834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8928" behindDoc="0" locked="0" layoutInCell="1" allowOverlap="1" wp14:anchorId="4542D2A7" wp14:editId="2F9823C4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835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7904" behindDoc="0" locked="0" layoutInCell="1" allowOverlap="1" wp14:anchorId="7AA0DA89" wp14:editId="07ECACCA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836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6880" behindDoc="0" locked="0" layoutInCell="1" allowOverlap="1" wp14:anchorId="1DAD6DF8" wp14:editId="2160797E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837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5856" behindDoc="0" locked="0" layoutInCell="1" allowOverlap="1" wp14:anchorId="0D21ABAC" wp14:editId="5FC3913E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838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4832" behindDoc="0" locked="0" layoutInCell="1" allowOverlap="1" wp14:anchorId="6CA7D45B" wp14:editId="7D8AA948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839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FECD0BA" w14:textId="77777777" w:rsidR="007001A7" w:rsidRPr="00D97D7C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74218017</w:t>
                        </w:r>
                        <w:r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5B102358" w14:textId="77777777" w:rsidR="007001A7" w:rsidRPr="000C5B2C" w:rsidRDefault="007001A7" w:rsidP="007001A7"/>
                      <w:p w14:paraId="1528D484" w14:textId="77777777" w:rsidR="007001A7" w:rsidRPr="000C5B2C" w:rsidRDefault="007001A7" w:rsidP="007001A7"/>
                      <w:p w14:paraId="5A6D94DB" w14:textId="77777777" w:rsidR="007001A7" w:rsidRPr="00D0138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3808" behindDoc="0" locked="0" layoutInCell="1" allowOverlap="1" wp14:anchorId="4B8D23AB" wp14:editId="009E425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840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2784" behindDoc="0" locked="0" layoutInCell="1" allowOverlap="1" wp14:anchorId="52640109" wp14:editId="618892A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841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1760" behindDoc="0" locked="0" layoutInCell="1" allowOverlap="1" wp14:anchorId="4F6F1AE9" wp14:editId="74683B5A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842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F48BA5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9712" behindDoc="0" locked="0" layoutInCell="1" allowOverlap="1" wp14:anchorId="5DB9DC50" wp14:editId="3E45C33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843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89E1CF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8688" behindDoc="0" locked="0" layoutInCell="1" allowOverlap="1" wp14:anchorId="155E6913" wp14:editId="61F1C6CE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44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7664" behindDoc="0" locked="0" layoutInCell="1" allowOverlap="1" wp14:anchorId="1364C2ED" wp14:editId="1B96BBC4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45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6640" behindDoc="0" locked="0" layoutInCell="1" allowOverlap="1" wp14:anchorId="00AE147D" wp14:editId="3154C16C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846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5616" behindDoc="0" locked="0" layoutInCell="1" allowOverlap="1" wp14:anchorId="1B8D270D" wp14:editId="111FE266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847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CA42BE" w14:textId="77777777" w:rsidR="007001A7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0DDE7178" w14:textId="77777777" w:rsidR="00E06275" w:rsidRPr="00E06275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5E6F3509" w14:textId="29B3C669" w:rsidR="007001A7" w:rsidRPr="00C6082D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4592" behindDoc="0" locked="0" layoutInCell="1" allowOverlap="1" wp14:anchorId="0F3D1586" wp14:editId="356F62D3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848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3568" behindDoc="0" locked="0" layoutInCell="1" allowOverlap="1" wp14:anchorId="0D2F1022" wp14:editId="618AB17B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849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2544" behindDoc="0" locked="0" layoutInCell="1" allowOverlap="1" wp14:anchorId="20C7A051" wp14:editId="255DF4BB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850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1520" behindDoc="0" locked="0" layoutInCell="1" allowOverlap="1" wp14:anchorId="20827158" wp14:editId="4742F46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851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0496" behindDoc="0" locked="0" layoutInCell="1" allowOverlap="1" wp14:anchorId="6EA7703B" wp14:editId="28896C97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852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9472" behindDoc="0" locked="0" layoutInCell="1" allowOverlap="1" wp14:anchorId="3B1798B9" wp14:editId="134AD01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853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8448" behindDoc="0" locked="0" layoutInCell="1" allowOverlap="1" wp14:anchorId="381CF45E" wp14:editId="49D78BF8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854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B527515" w14:textId="77777777" w:rsidR="007001A7" w:rsidRPr="00374CFE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02.00.ГЧ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7424" behindDoc="0" locked="0" layoutInCell="1" allowOverlap="1" wp14:anchorId="6D21906B" wp14:editId="3BAE4538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855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5628629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5376" behindDoc="0" locked="0" layoutInCell="1" allowOverlap="1" wp14:anchorId="27A241FF" wp14:editId="16CAA68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44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FC1C383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4352" behindDoc="0" locked="0" layoutInCell="1" allowOverlap="1" wp14:anchorId="77629F04" wp14:editId="1D7B5BD5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45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7652A8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3328" behindDoc="0" locked="0" layoutInCell="1" allowOverlap="1" wp14:anchorId="207ECC21" wp14:editId="3B69C7FC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46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4DB73E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2304" behindDoc="0" locked="0" layoutInCell="1" allowOverlap="1" wp14:anchorId="6429D8A6" wp14:editId="34694ACC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47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1280" behindDoc="0" locked="0" layoutInCell="1" allowOverlap="1" wp14:anchorId="46673C91" wp14:editId="018B52F5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48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0256" behindDoc="0" locked="0" layoutInCell="1" allowOverlap="1" wp14:anchorId="58FA3108" wp14:editId="1137EA4F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49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9232" behindDoc="0" locked="0" layoutInCell="1" allowOverlap="1" wp14:anchorId="292494F1" wp14:editId="7B72BCE3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50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8208" behindDoc="0" locked="0" layoutInCell="1" allowOverlap="1" wp14:anchorId="7BC53A69" wp14:editId="585EC85A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1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7184" behindDoc="0" locked="0" layoutInCell="1" allowOverlap="1" wp14:anchorId="4739086D" wp14:editId="72050E5E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2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6160" behindDoc="0" locked="0" layoutInCell="1" allowOverlap="1" wp14:anchorId="47052502" wp14:editId="2B69971E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53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7120" behindDoc="0" locked="0" layoutInCell="1" allowOverlap="1" wp14:anchorId="0CD72821" wp14:editId="352B1F6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54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4112" behindDoc="0" locked="0" layoutInCell="1" allowOverlap="1" wp14:anchorId="525F9837" wp14:editId="385F56DD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55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3088" behindDoc="0" locked="0" layoutInCell="1" allowOverlap="1" wp14:anchorId="3C9430CE" wp14:editId="1C21247B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56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D7BB8E9" w14:textId="77777777" w:rsidR="007001A7" w:rsidRPr="00315A10" w:rsidRDefault="007001A7" w:rsidP="007001A7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3BBA62AF" w14:textId="3E420EE7" w:rsidR="00183A31" w:rsidRDefault="00183A31">
      <w:pPr>
        <w:jc w:val="start"/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2112896" behindDoc="1" locked="0" layoutInCell="1" allowOverlap="1" wp14:anchorId="2894627E" wp14:editId="07427FF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531035" cy="6286500"/>
            <wp:effectExtent l="0" t="0" r="3810" b="0"/>
            <wp:wrapNone/>
            <wp:docPr id="1863" name="Picture 186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103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lang w:val="ru-RU"/>
        </w:rPr>
        <w:br w:type="page"/>
      </w:r>
    </w:p>
    <w:p w14:paraId="1D4E3462" w14:textId="77777777" w:rsidR="007001A7" w:rsidRPr="00431D41" w:rsidRDefault="007001A7" w:rsidP="00183A31">
      <w:pPr>
        <w:rPr>
          <w:lang w:val="ru-RU"/>
        </w:rPr>
      </w:pPr>
    </w:p>
    <w:p w14:paraId="68AEA106" w14:textId="2681024D" w:rsidR="00E06275" w:rsidRDefault="00E06275" w:rsidP="00E06275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11872" behindDoc="0" locked="0" layoutInCell="1" allowOverlap="1" wp14:anchorId="4252BFC2" wp14:editId="4DAEDE88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361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6576" behindDoc="0" locked="0" layoutInCell="1" allowOverlap="1" wp14:anchorId="5E481D3C" wp14:editId="0F965F71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362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2176" behindDoc="0" locked="0" layoutInCell="1" allowOverlap="1" wp14:anchorId="16D820F5" wp14:editId="7C75259A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363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EFBE6F1" w14:textId="77777777" w:rsidR="00E06275" w:rsidRPr="0087576F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7840" behindDoc="0" locked="0" layoutInCell="1" allowOverlap="1" wp14:anchorId="3530738A" wp14:editId="1ECD52DF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364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0D7A708" w14:textId="77777777" w:rsidR="00E06275" w:rsidRPr="0087576F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10848" behindDoc="0" locked="0" layoutInCell="1" allowOverlap="1" wp14:anchorId="45F0F167" wp14:editId="4769E5B1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365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C2FC4EE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9824" behindDoc="0" locked="0" layoutInCell="1" allowOverlap="1" wp14:anchorId="449D9902" wp14:editId="6D03B62B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366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FA2D54C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8800" behindDoc="0" locked="0" layoutInCell="1" allowOverlap="1" wp14:anchorId="427084A9" wp14:editId="719E16BE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367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4DDA1BF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7776" behindDoc="0" locked="0" layoutInCell="1" allowOverlap="1" wp14:anchorId="58DB5E93" wp14:editId="72C80870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368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592EDC3" w14:textId="77777777" w:rsidR="00E06275" w:rsidRPr="0087576F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6752" behindDoc="0" locked="0" layoutInCell="1" allowOverlap="1" wp14:anchorId="7EF8A51F" wp14:editId="23E3A0F5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369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0B80F5B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1031F4C5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5728" behindDoc="0" locked="0" layoutInCell="1" allowOverlap="1" wp14:anchorId="6EA292DE" wp14:editId="6DE953DE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370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787F3D1" w14:textId="77777777" w:rsidR="00E06275" w:rsidRPr="0087576F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4704" behindDoc="0" locked="0" layoutInCell="1" allowOverlap="1" wp14:anchorId="2B436A5B" wp14:editId="5453DE87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371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5A1995A" w14:textId="77777777" w:rsidR="00E06275" w:rsidRPr="00136FC4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0384F847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1F356275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3680" behindDoc="0" locked="0" layoutInCell="1" allowOverlap="1" wp14:anchorId="308CC719" wp14:editId="23BECCB2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372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E0EF1DA" w14:textId="77777777" w:rsidR="00E06275" w:rsidRPr="00374CFE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2656" behindDoc="0" locked="0" layoutInCell="1" allowOverlap="1" wp14:anchorId="69BF8E7F" wp14:editId="74CA8310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373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E611FBE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1632" behindDoc="0" locked="0" layoutInCell="1" allowOverlap="1" wp14:anchorId="1812F05B" wp14:editId="299B8A22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374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F0BBD46" w14:textId="77777777" w:rsidR="00E06275" w:rsidRPr="0087576F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00608" behindDoc="0" locked="0" layoutInCell="1" allowOverlap="1" wp14:anchorId="4F0F013C" wp14:editId="0DAF2E32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375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690D02" w14:textId="77777777" w:rsidR="00E06275" w:rsidRPr="00B2295E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9584" behindDoc="0" locked="0" layoutInCell="1" allowOverlap="1" wp14:anchorId="148BEE03" wp14:editId="5736A542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376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24D2D4" w14:textId="77777777" w:rsidR="00E06275" w:rsidRPr="0087576F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7536" behindDoc="0" locked="0" layoutInCell="1" allowOverlap="1" wp14:anchorId="666EA958" wp14:editId="3E63830A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377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4B8E556" w14:textId="77777777" w:rsidR="00E06275" w:rsidRPr="00627B06" w:rsidRDefault="00E06275" w:rsidP="00E06275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6442D14F" w14:textId="77777777" w:rsidR="00E06275" w:rsidRPr="00627B06" w:rsidRDefault="00E06275" w:rsidP="00E06275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6512" behindDoc="0" locked="0" layoutInCell="1" allowOverlap="1" wp14:anchorId="0AA6E9F5" wp14:editId="406A0EE1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378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2649EF6" w14:textId="77777777" w:rsidR="00E06275" w:rsidRPr="00627B06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5488" behindDoc="0" locked="0" layoutInCell="1" allowOverlap="1" wp14:anchorId="3FC9B464" wp14:editId="381A3453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379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933265A" w14:textId="77777777" w:rsidR="00E06275" w:rsidRPr="00627B06" w:rsidRDefault="00E06275" w:rsidP="00E06275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4464" behindDoc="0" locked="0" layoutInCell="1" allowOverlap="1" wp14:anchorId="60561F61" wp14:editId="62FEB429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380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3440" behindDoc="0" locked="0" layoutInCell="1" allowOverlap="1" wp14:anchorId="6052869F" wp14:editId="59037A05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381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A52FC39" w14:textId="77777777" w:rsidR="00E06275" w:rsidRPr="0087576F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2416" behindDoc="0" locked="0" layoutInCell="1" allowOverlap="1" wp14:anchorId="756D001C" wp14:editId="71AA1A65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382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CA2F305" w14:textId="77777777" w:rsidR="00E06275" w:rsidRPr="0087576F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1392" behindDoc="0" locked="0" layoutInCell="1" allowOverlap="1" wp14:anchorId="25C38802" wp14:editId="59457D2E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383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0368" behindDoc="0" locked="0" layoutInCell="1" allowOverlap="1" wp14:anchorId="59E0405A" wp14:editId="0B119317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384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9344" behindDoc="0" locked="0" layoutInCell="1" allowOverlap="1" wp14:anchorId="3C449D64" wp14:editId="2F56DC79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386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8320" behindDoc="0" locked="0" layoutInCell="1" allowOverlap="1" wp14:anchorId="3254CAF3" wp14:editId="79FAA092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442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7296" behindDoc="0" locked="0" layoutInCell="1" allowOverlap="1" wp14:anchorId="1EEEE825" wp14:editId="4E4C8485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443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6272" behindDoc="0" locked="0" layoutInCell="1" allowOverlap="1" wp14:anchorId="6884BB2E" wp14:editId="470DBDE2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444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251D843" w14:textId="77777777" w:rsidR="00E06275" w:rsidRPr="00D97D7C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74218017</w:t>
                        </w:r>
                        <w:r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28E26D30" w14:textId="77777777" w:rsidR="00E06275" w:rsidRPr="000C5B2C" w:rsidRDefault="00E06275" w:rsidP="00E06275"/>
                      <w:p w14:paraId="1183A507" w14:textId="77777777" w:rsidR="00E06275" w:rsidRPr="000C5B2C" w:rsidRDefault="00E06275" w:rsidP="00E06275"/>
                      <w:p w14:paraId="025EC82D" w14:textId="77777777" w:rsidR="00E06275" w:rsidRPr="00D01384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5248" behindDoc="0" locked="0" layoutInCell="1" allowOverlap="1" wp14:anchorId="753A6FB3" wp14:editId="5DDC15BE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445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4224" behindDoc="0" locked="0" layoutInCell="1" allowOverlap="1" wp14:anchorId="5F3B13A1" wp14:editId="786D001F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446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3200" behindDoc="0" locked="0" layoutInCell="1" allowOverlap="1" wp14:anchorId="08AA900A" wp14:editId="12647CF8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447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321688" w14:textId="77777777" w:rsidR="00E06275" w:rsidRPr="00B933E4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1152" behindDoc="0" locked="0" layoutInCell="1" allowOverlap="1" wp14:anchorId="341AE573" wp14:editId="06E13ED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448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970B04" w14:textId="77777777" w:rsidR="00E06275" w:rsidRPr="0087576F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80128" behindDoc="0" locked="0" layoutInCell="1" allowOverlap="1" wp14:anchorId="0A33FA86" wp14:editId="071EA04E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449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9104" behindDoc="0" locked="0" layoutInCell="1" allowOverlap="1" wp14:anchorId="3CF87799" wp14:editId="23110951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450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8080" behindDoc="0" locked="0" layoutInCell="1" allowOverlap="1" wp14:anchorId="5F9F2F02" wp14:editId="78DB3D9C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451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7056" behindDoc="0" locked="0" layoutInCell="1" allowOverlap="1" wp14:anchorId="0DD77A5E" wp14:editId="1E7E22D2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452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A8E7E58" w14:textId="77777777" w:rsidR="00E06275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5F8022EF" w14:textId="77777777" w:rsidR="001F21BB" w:rsidRPr="001F21BB" w:rsidRDefault="001F21BB" w:rsidP="001F21BB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1F21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Диаграмма вариантов </w:t>
                        </w:r>
                      </w:p>
                      <w:p w14:paraId="4381600B" w14:textId="51C917EB" w:rsidR="00E06275" w:rsidRPr="003F30A5" w:rsidRDefault="001F21BB" w:rsidP="001F21BB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 w:rsidRPr="001F21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использования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6032" behindDoc="0" locked="0" layoutInCell="1" allowOverlap="1" wp14:anchorId="680A8E61" wp14:editId="78051300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453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5008" behindDoc="0" locked="0" layoutInCell="1" allowOverlap="1" wp14:anchorId="75B6D930" wp14:editId="02B6FFC0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454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3984" behindDoc="0" locked="0" layoutInCell="1" allowOverlap="1" wp14:anchorId="417E1F39" wp14:editId="1E80A993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455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2960" behindDoc="0" locked="0" layoutInCell="1" allowOverlap="1" wp14:anchorId="48F62B0B" wp14:editId="26DE1924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456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1936" behindDoc="0" locked="0" layoutInCell="1" allowOverlap="1" wp14:anchorId="3177533E" wp14:editId="49C15135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457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70912" behindDoc="0" locked="0" layoutInCell="1" allowOverlap="1" wp14:anchorId="1855365F" wp14:editId="1813A55E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458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9888" behindDoc="0" locked="0" layoutInCell="1" allowOverlap="1" wp14:anchorId="44BBCC3B" wp14:editId="7396DF67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459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54E6DD9" w14:textId="2377B7F0" w:rsidR="00E06275" w:rsidRPr="00374CFE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ED2ACE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8864" behindDoc="0" locked="0" layoutInCell="1" allowOverlap="1" wp14:anchorId="7E0568CD" wp14:editId="30928060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664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CD8EE3B" w14:textId="77777777" w:rsidR="00E06275" w:rsidRPr="00B933E4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6816" behindDoc="0" locked="0" layoutInCell="1" allowOverlap="1" wp14:anchorId="7F53BF1C" wp14:editId="4AD7860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666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9382373" w14:textId="77777777" w:rsidR="00E06275" w:rsidRPr="005902A3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5792" behindDoc="0" locked="0" layoutInCell="1" allowOverlap="1" wp14:anchorId="493D1035" wp14:editId="46A3A967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725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9B4E0B3" w14:textId="77777777" w:rsidR="00E06275" w:rsidRPr="005902A3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4768" behindDoc="0" locked="0" layoutInCell="1" allowOverlap="1" wp14:anchorId="0FA6C0B1" wp14:editId="0B3B0BD6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727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B1CF86A" w14:textId="77777777" w:rsidR="00E06275" w:rsidRPr="005902A3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3744" behindDoc="0" locked="0" layoutInCell="1" allowOverlap="1" wp14:anchorId="7341D9CB" wp14:editId="404D44C5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03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2720" behindDoc="0" locked="0" layoutInCell="1" allowOverlap="1" wp14:anchorId="6F541580" wp14:editId="07C9CAD6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05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1696" behindDoc="0" locked="0" layoutInCell="1" allowOverlap="1" wp14:anchorId="6377269E" wp14:editId="6D11620C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29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60672" behindDoc="0" locked="0" layoutInCell="1" allowOverlap="1" wp14:anchorId="4EEB60B7" wp14:editId="36EA3E26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783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9648" behindDoc="0" locked="0" layoutInCell="1" allowOverlap="1" wp14:anchorId="535F0056" wp14:editId="7E9CB67C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856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8624" behindDoc="0" locked="0" layoutInCell="1" allowOverlap="1" wp14:anchorId="5D11ABAE" wp14:editId="09F41D23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857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7600" behindDoc="0" locked="0" layoutInCell="1" allowOverlap="1" wp14:anchorId="750E82E8" wp14:editId="48C0EB27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858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98560" behindDoc="0" locked="0" layoutInCell="1" allowOverlap="1" wp14:anchorId="2C0A0E29" wp14:editId="18CE105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859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5552" behindDoc="0" locked="0" layoutInCell="1" allowOverlap="1" wp14:anchorId="3454A99A" wp14:editId="2EFB38EF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860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4528" behindDoc="0" locked="0" layoutInCell="1" allowOverlap="1" wp14:anchorId="76C4074E" wp14:editId="59593D69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861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4172B5A0" w14:textId="77777777" w:rsidR="00E06275" w:rsidRPr="00315A10" w:rsidRDefault="00E06275" w:rsidP="00E06275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3A7976F2" w14:textId="10C369B8" w:rsidR="00130886" w:rsidRPr="00225897" w:rsidRDefault="00130886" w:rsidP="00225897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115968" behindDoc="1" locked="0" layoutInCell="1" allowOverlap="1" wp14:anchorId="2DDF79D3" wp14:editId="25B874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349390" cy="6197600"/>
            <wp:effectExtent l="0" t="0" r="0" b="0"/>
            <wp:wrapNone/>
            <wp:docPr id="1865" name="Picture 186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939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lang w:val="ru-RU"/>
        </w:rPr>
        <w:br w:type="page"/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lastRenderedPageBreak/>
        <w:drawing>
          <wp:anchor distT="0" distB="0" distL="114300" distR="114300" simplePos="0" relativeHeight="252175360" behindDoc="0" locked="0" layoutInCell="1" allowOverlap="1" wp14:anchorId="49A90077" wp14:editId="7383BB21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866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0064" behindDoc="0" locked="0" layoutInCell="1" allowOverlap="1" wp14:anchorId="1FAEE264" wp14:editId="132FE47B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867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5664" behindDoc="0" locked="0" layoutInCell="1" allowOverlap="1" wp14:anchorId="2F5D0778" wp14:editId="1EF456B2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868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0D4F4A2" w14:textId="77777777" w:rsidR="00130886" w:rsidRPr="0087576F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1328" behindDoc="0" locked="0" layoutInCell="1" allowOverlap="1" wp14:anchorId="1EAEA4D0" wp14:editId="2CF5713E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869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4B9D912" w14:textId="77777777" w:rsidR="00130886" w:rsidRPr="0087576F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4336" behindDoc="0" locked="0" layoutInCell="1" allowOverlap="1" wp14:anchorId="5F061B68" wp14:editId="0856545A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870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8C968CC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3312" behindDoc="0" locked="0" layoutInCell="1" allowOverlap="1" wp14:anchorId="72EEC5ED" wp14:editId="4D2C0F01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871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1C62B1B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2288" behindDoc="0" locked="0" layoutInCell="1" allowOverlap="1" wp14:anchorId="2E488796" wp14:editId="2F864063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872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A709235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1264" behindDoc="0" locked="0" layoutInCell="1" allowOverlap="1" wp14:anchorId="4C60E6F6" wp14:editId="3C8952C5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873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BA5EE92" w14:textId="77777777" w:rsidR="00130886" w:rsidRPr="0087576F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0240" behindDoc="0" locked="0" layoutInCell="1" allowOverlap="1" wp14:anchorId="7B391C84" wp14:editId="5907E2B2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874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7BE1F6C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73C8378A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9216" behindDoc="0" locked="0" layoutInCell="1" allowOverlap="1" wp14:anchorId="1E90B27D" wp14:editId="301C2780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875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07AA02" w14:textId="77777777" w:rsidR="00130886" w:rsidRPr="0087576F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8192" behindDoc="0" locked="0" layoutInCell="1" allowOverlap="1" wp14:anchorId="432414EB" wp14:editId="5A4356C8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876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11F8C0" w14:textId="77777777" w:rsidR="00130886" w:rsidRPr="00136FC4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2480B86A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792F8C1A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7168" behindDoc="0" locked="0" layoutInCell="1" allowOverlap="1" wp14:anchorId="64652792" wp14:editId="17AC01FB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877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1EBA3B" w14:textId="77777777" w:rsidR="00130886" w:rsidRPr="00374CFE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6144" behindDoc="0" locked="0" layoutInCell="1" allowOverlap="1" wp14:anchorId="3CD4A9EA" wp14:editId="45874488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878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5DB3BC8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5120" behindDoc="0" locked="0" layoutInCell="1" allowOverlap="1" wp14:anchorId="715CFD08" wp14:editId="1763FDC4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879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6913308" w14:textId="77777777" w:rsidR="00130886" w:rsidRPr="0087576F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4096" behindDoc="0" locked="0" layoutInCell="1" allowOverlap="1" wp14:anchorId="720B045E" wp14:editId="2BB384E2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880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B5FAFC4" w14:textId="77777777" w:rsidR="00130886" w:rsidRPr="00B2295E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3072" behindDoc="0" locked="0" layoutInCell="1" allowOverlap="1" wp14:anchorId="20FD99F6" wp14:editId="3C082D43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881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0E6E7B1" w14:textId="77777777" w:rsidR="00130886" w:rsidRPr="0087576F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1024" behindDoc="0" locked="0" layoutInCell="1" allowOverlap="1" wp14:anchorId="20BD3457" wp14:editId="158DAEA5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882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55343F2" w14:textId="77777777" w:rsidR="00130886" w:rsidRPr="00627B06" w:rsidRDefault="00130886" w:rsidP="00130886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2662822B" w14:textId="77777777" w:rsidR="00130886" w:rsidRPr="00627B06" w:rsidRDefault="00130886" w:rsidP="00130886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0000" behindDoc="0" locked="0" layoutInCell="1" allowOverlap="1" wp14:anchorId="7771BCE4" wp14:editId="61686592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83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C286AA3" w14:textId="77777777" w:rsidR="00130886" w:rsidRPr="00627B06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8976" behindDoc="0" locked="0" layoutInCell="1" allowOverlap="1" wp14:anchorId="7D0D7DDC" wp14:editId="09A24960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884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58FBFD7" w14:textId="77777777" w:rsidR="00130886" w:rsidRPr="00627B06" w:rsidRDefault="00130886" w:rsidP="00130886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7952" behindDoc="0" locked="0" layoutInCell="1" allowOverlap="1" wp14:anchorId="31E5A372" wp14:editId="51BC0F66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885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6928" behindDoc="0" locked="0" layoutInCell="1" allowOverlap="1" wp14:anchorId="36A7A4BB" wp14:editId="58676A41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886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6BF5FAB" w14:textId="77777777" w:rsidR="00130886" w:rsidRPr="0087576F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5904" behindDoc="0" locked="0" layoutInCell="1" allowOverlap="1" wp14:anchorId="12643507" wp14:editId="29531939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887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6C5DE50" w14:textId="77777777" w:rsidR="00130886" w:rsidRPr="0087576F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4880" behindDoc="0" locked="0" layoutInCell="1" allowOverlap="1" wp14:anchorId="73FB64B7" wp14:editId="0E53A57D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888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3856" behindDoc="0" locked="0" layoutInCell="1" allowOverlap="1" wp14:anchorId="3A005A31" wp14:editId="3A90E2F7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889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2832" behindDoc="0" locked="0" layoutInCell="1" allowOverlap="1" wp14:anchorId="635FFD69" wp14:editId="7489A39F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890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1808" behindDoc="0" locked="0" layoutInCell="1" allowOverlap="1" wp14:anchorId="5F56FBFA" wp14:editId="270D9158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891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50784" behindDoc="0" locked="0" layoutInCell="1" allowOverlap="1" wp14:anchorId="4E8DA98B" wp14:editId="2BAE2BC3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892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9760" behindDoc="0" locked="0" layoutInCell="1" allowOverlap="1" wp14:anchorId="53D1B1C1" wp14:editId="2E9D11C1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893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FEE8FEF" w14:textId="77777777" w:rsidR="00130886" w:rsidRPr="00D97D7C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74218017</w:t>
                        </w:r>
                        <w:r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6E149ABD" w14:textId="77777777" w:rsidR="00130886" w:rsidRPr="000C5B2C" w:rsidRDefault="00130886" w:rsidP="00130886"/>
                      <w:p w14:paraId="2781397A" w14:textId="77777777" w:rsidR="00130886" w:rsidRPr="000C5B2C" w:rsidRDefault="00130886" w:rsidP="00130886"/>
                      <w:p w14:paraId="2386B7B1" w14:textId="77777777" w:rsidR="00130886" w:rsidRPr="00D01384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8736" behindDoc="0" locked="0" layoutInCell="1" allowOverlap="1" wp14:anchorId="5ABEEE61" wp14:editId="69CBF433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894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7712" behindDoc="0" locked="0" layoutInCell="1" allowOverlap="1" wp14:anchorId="5064371F" wp14:editId="2FA37E00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895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6688" behindDoc="0" locked="0" layoutInCell="1" allowOverlap="1" wp14:anchorId="2E258265" wp14:editId="70081F9A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896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241C7E3" w14:textId="77777777" w:rsidR="00130886" w:rsidRPr="00B933E4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4640" behindDoc="0" locked="0" layoutInCell="1" allowOverlap="1" wp14:anchorId="02B138A8" wp14:editId="63D7331C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897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9E06FD" w14:textId="77777777" w:rsidR="00130886" w:rsidRPr="0087576F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3616" behindDoc="0" locked="0" layoutInCell="1" allowOverlap="1" wp14:anchorId="51D0AE36" wp14:editId="4DB833D2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98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2592" behindDoc="0" locked="0" layoutInCell="1" allowOverlap="1" wp14:anchorId="2EA8CFD7" wp14:editId="1D3A28B3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99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1568" behindDoc="0" locked="0" layoutInCell="1" allowOverlap="1" wp14:anchorId="5B381A57" wp14:editId="1257681B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900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40544" behindDoc="0" locked="0" layoutInCell="1" allowOverlap="1" wp14:anchorId="3E4187E2" wp14:editId="7306CC27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901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97EE23E" w14:textId="77777777" w:rsidR="00130886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53BA3632" w14:textId="77777777" w:rsidR="00130886" w:rsidRPr="001F21BB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1F21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Диаграмма вариантов </w:t>
                        </w:r>
                      </w:p>
                      <w:p w14:paraId="29BDF58E" w14:textId="77777777" w:rsidR="00130886" w:rsidRPr="003F30A5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 w:rsidRPr="001F21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использования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9520" behindDoc="0" locked="0" layoutInCell="1" allowOverlap="1" wp14:anchorId="66D2F950" wp14:editId="46B369B9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902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8496" behindDoc="0" locked="0" layoutInCell="1" allowOverlap="1" wp14:anchorId="6BEBBB1E" wp14:editId="4D7650BA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903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7472" behindDoc="0" locked="0" layoutInCell="1" allowOverlap="1" wp14:anchorId="4F03DFE3" wp14:editId="62B0EC04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904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6448" behindDoc="0" locked="0" layoutInCell="1" allowOverlap="1" wp14:anchorId="385B4C84" wp14:editId="21932F7C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905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5424" behindDoc="0" locked="0" layoutInCell="1" allowOverlap="1" wp14:anchorId="26915F1F" wp14:editId="31FAEF25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906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4400" behindDoc="0" locked="0" layoutInCell="1" allowOverlap="1" wp14:anchorId="02B531D7" wp14:editId="7C45BEF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907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3376" behindDoc="0" locked="0" layoutInCell="1" allowOverlap="1" wp14:anchorId="1ABB52D0" wp14:editId="1F64BA93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908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8216CF" w14:textId="7CECB11A" w:rsidR="00130886" w:rsidRPr="00374CFE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ED2ACE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.00.ГЧ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2352" behindDoc="0" locked="0" layoutInCell="1" allowOverlap="1" wp14:anchorId="7656580A" wp14:editId="697C7223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909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B1F550" w14:textId="77777777" w:rsidR="00130886" w:rsidRPr="00B933E4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30304" behindDoc="0" locked="0" layoutInCell="1" allowOverlap="1" wp14:anchorId="6633A851" wp14:editId="66CD121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910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1CF07A" w14:textId="77777777" w:rsidR="00130886" w:rsidRPr="005902A3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9280" behindDoc="0" locked="0" layoutInCell="1" allowOverlap="1" wp14:anchorId="643B5D42" wp14:editId="54759E91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911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42602C" w14:textId="77777777" w:rsidR="00130886" w:rsidRPr="005902A3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8256" behindDoc="0" locked="0" layoutInCell="1" allowOverlap="1" wp14:anchorId="3F51089A" wp14:editId="22C3D350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912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4704862" w14:textId="77777777" w:rsidR="00130886" w:rsidRPr="005902A3" w:rsidRDefault="00130886" w:rsidP="00130886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7232" behindDoc="0" locked="0" layoutInCell="1" allowOverlap="1" wp14:anchorId="4D8E75F5" wp14:editId="6D50264C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913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6208" behindDoc="0" locked="0" layoutInCell="1" allowOverlap="1" wp14:anchorId="36DA19D6" wp14:editId="681DF3B1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914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5184" behindDoc="0" locked="0" layoutInCell="1" allowOverlap="1" wp14:anchorId="601ABC0B" wp14:editId="7CACDDAA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915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4160" behindDoc="0" locked="0" layoutInCell="1" allowOverlap="1" wp14:anchorId="0EC0C3A3" wp14:editId="141E07E1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916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3136" behindDoc="0" locked="0" layoutInCell="1" allowOverlap="1" wp14:anchorId="5F20F709" wp14:editId="0EB20C3C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917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2112" behindDoc="0" locked="0" layoutInCell="1" allowOverlap="1" wp14:anchorId="5F8C05DA" wp14:editId="19C974E8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918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21088" behindDoc="0" locked="0" layoutInCell="1" allowOverlap="1" wp14:anchorId="6096B3A8" wp14:editId="107729E6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919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62048" behindDoc="0" locked="0" layoutInCell="1" allowOverlap="1" wp14:anchorId="468F0551" wp14:editId="77CBC712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920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19040" behindDoc="0" locked="0" layoutInCell="1" allowOverlap="1" wp14:anchorId="5FA0E4CA" wp14:editId="3A75FEE9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921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18016" behindDoc="0" locked="0" layoutInCell="1" allowOverlap="1" wp14:anchorId="5BC10F34" wp14:editId="18712093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922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5295AD9E" w14:textId="77777777" w:rsidR="00130886" w:rsidRPr="00315A10" w:rsidRDefault="00130886" w:rsidP="00130886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sectPr w:rsidR="00130886" w:rsidRPr="00225897" w:rsidSect="00CC4C24">
      <w:pgSz w:w="1190.70pt" w:h="841.95pt" w:orient="landscape" w:code="8"/>
      <w:pgMar w:top="36pt" w:right="36pt" w:bottom="36pt" w:left="36pt" w:header="36pt" w:footer="36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3701F52A" w14:textId="77777777" w:rsidR="006B4C76" w:rsidRDefault="006B4C76" w:rsidP="00CC4C24">
      <w:r>
        <w:separator/>
      </w:r>
    </w:p>
  </w:endnote>
  <w:endnote w:type="continuationSeparator" w:id="0">
    <w:p w14:paraId="34AE5893" w14:textId="77777777" w:rsidR="006B4C76" w:rsidRDefault="006B4C76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ISOCPEUR">
    <w:altName w:val="Arial"/>
    <w:family w:val="roman"/>
    <w:pitch w:val="variable"/>
  </w:font>
  <w:font w:name="Journal">
    <w:altName w:val="Times New Roman"/>
    <w:charset w:characterSet="iso-8859-1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072FE84" w14:textId="77777777" w:rsidR="006B4C76" w:rsidRDefault="006B4C76" w:rsidP="00CC4C24">
      <w:r>
        <w:separator/>
      </w:r>
    </w:p>
  </w:footnote>
  <w:footnote w:type="continuationSeparator" w:id="0">
    <w:p w14:paraId="193AD34D" w14:textId="77777777" w:rsidR="006B4C76" w:rsidRDefault="006B4C76" w:rsidP="00CC4C24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numPicBullet w:numPicBulletId="0">
    <mc:AlternateContent>
      <mc:Choice Requires="v">
        <w:pict>
          <v:shapetype w14:anchorId="3FB8FC5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5" type="#_x0000_t75" style="width:22.3pt;height:12pt" o:bullet="t">
            <v:imagedata r:id="rId1" o:title=""/>
          </v:shape>
        </w:pict>
      </mc:Choice>
      <mc:Fallback>
        <w:drawing>
          <wp:inline distT="0" distB="0" distL="0" distR="0" wp14:anchorId="3412CD27" wp14:editId="3387BE41">
            <wp:extent cx="283210" cy="152400"/>
            <wp:effectExtent l="0" t="0" r="0" b="0"/>
            <wp:docPr id="171" name="Picture 17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4CB32698"/>
    <w:multiLevelType w:val="hybridMultilevel"/>
    <w:tmpl w:val="ABB8409C"/>
    <w:lvl w:ilvl="0" w:tplc="22C06F62">
      <w:start w:val="1"/>
      <w:numFmt w:val="bullet"/>
      <w:lvlText w:val=""/>
      <w:lvlPicBulletId w:val="0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8DC89954" w:tentative="1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</w:rPr>
    </w:lvl>
    <w:lvl w:ilvl="2" w:tplc="D7440A0C" w:tentative="1">
      <w:start w:val="1"/>
      <w:numFmt w:val="bullet"/>
      <w:lvlText w:val=""/>
      <w:lvlJc w:val="start"/>
      <w:pPr>
        <w:tabs>
          <w:tab w:val="num" w:pos="108pt"/>
        </w:tabs>
        <w:ind w:start="108pt" w:hanging="18pt"/>
      </w:pPr>
      <w:rPr>
        <w:rFonts w:ascii="Symbol" w:hAnsi="Symbol" w:hint="default"/>
      </w:rPr>
    </w:lvl>
    <w:lvl w:ilvl="3" w:tplc="D70EAAD4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12803622" w:tentative="1">
      <w:start w:val="1"/>
      <w:numFmt w:val="bullet"/>
      <w:lvlText w:val=""/>
      <w:lvlJc w:val="start"/>
      <w:pPr>
        <w:tabs>
          <w:tab w:val="num" w:pos="180pt"/>
        </w:tabs>
        <w:ind w:start="180pt" w:hanging="18pt"/>
      </w:pPr>
      <w:rPr>
        <w:rFonts w:ascii="Symbol" w:hAnsi="Symbol" w:hint="default"/>
      </w:rPr>
    </w:lvl>
    <w:lvl w:ilvl="5" w:tplc="1A8CEEBC" w:tentative="1">
      <w:start w:val="1"/>
      <w:numFmt w:val="bullet"/>
      <w:lvlText w:val=""/>
      <w:lvlJc w:val="start"/>
      <w:pPr>
        <w:tabs>
          <w:tab w:val="num" w:pos="216pt"/>
        </w:tabs>
        <w:ind w:start="216pt" w:hanging="18pt"/>
      </w:pPr>
      <w:rPr>
        <w:rFonts w:ascii="Symbol" w:hAnsi="Symbol" w:hint="default"/>
      </w:rPr>
    </w:lvl>
    <w:lvl w:ilvl="6" w:tplc="3B0C8B8C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1A184A90" w:tentative="1">
      <w:start w:val="1"/>
      <w:numFmt w:val="bullet"/>
      <w:lvlText w:val=""/>
      <w:lvlJc w:val="start"/>
      <w:pPr>
        <w:tabs>
          <w:tab w:val="num" w:pos="288pt"/>
        </w:tabs>
        <w:ind w:start="288pt" w:hanging="18pt"/>
      </w:pPr>
      <w:rPr>
        <w:rFonts w:ascii="Symbol" w:hAnsi="Symbol" w:hint="default"/>
      </w:rPr>
    </w:lvl>
    <w:lvl w:ilvl="8" w:tplc="C8F873EC" w:tentative="1">
      <w:start w:val="1"/>
      <w:numFmt w:val="bullet"/>
      <w:lvlText w:val=""/>
      <w:lvlJc w:val="start"/>
      <w:pPr>
        <w:tabs>
          <w:tab w:val="num" w:pos="324pt"/>
        </w:tabs>
        <w:ind w:start="324pt" w:hanging="18pt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%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.45pt"/>
  <w:autoHyphenation/>
  <w:hyphenationZone w:val="21.25pt"/>
  <w:drawingGridHorizontalSpacing w:val="7pt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6A"/>
    <w:rsid w:val="000445C9"/>
    <w:rsid w:val="00054E6F"/>
    <w:rsid w:val="00072E06"/>
    <w:rsid w:val="00094E6F"/>
    <w:rsid w:val="000A0A52"/>
    <w:rsid w:val="000A4242"/>
    <w:rsid w:val="000A52A4"/>
    <w:rsid w:val="000E5113"/>
    <w:rsid w:val="000F7BD0"/>
    <w:rsid w:val="001002F1"/>
    <w:rsid w:val="001041F8"/>
    <w:rsid w:val="001236AB"/>
    <w:rsid w:val="00130886"/>
    <w:rsid w:val="00136FC4"/>
    <w:rsid w:val="00146697"/>
    <w:rsid w:val="00152A82"/>
    <w:rsid w:val="001539E1"/>
    <w:rsid w:val="001659B3"/>
    <w:rsid w:val="00167D29"/>
    <w:rsid w:val="00170C1E"/>
    <w:rsid w:val="00175EC9"/>
    <w:rsid w:val="00183A31"/>
    <w:rsid w:val="0019047C"/>
    <w:rsid w:val="001C1104"/>
    <w:rsid w:val="001D133A"/>
    <w:rsid w:val="001D6B8F"/>
    <w:rsid w:val="001D75C0"/>
    <w:rsid w:val="001F21BB"/>
    <w:rsid w:val="00204111"/>
    <w:rsid w:val="00224E6D"/>
    <w:rsid w:val="00225897"/>
    <w:rsid w:val="002518BE"/>
    <w:rsid w:val="00261A34"/>
    <w:rsid w:val="002A56A9"/>
    <w:rsid w:val="002B51B5"/>
    <w:rsid w:val="002C1D41"/>
    <w:rsid w:val="002F2554"/>
    <w:rsid w:val="002F4D6F"/>
    <w:rsid w:val="003159CE"/>
    <w:rsid w:val="00315A10"/>
    <w:rsid w:val="00320E1C"/>
    <w:rsid w:val="00341FE0"/>
    <w:rsid w:val="003464E5"/>
    <w:rsid w:val="00351284"/>
    <w:rsid w:val="00352966"/>
    <w:rsid w:val="00353738"/>
    <w:rsid w:val="00373446"/>
    <w:rsid w:val="00374060"/>
    <w:rsid w:val="00374CFE"/>
    <w:rsid w:val="003E60AE"/>
    <w:rsid w:val="003E64AF"/>
    <w:rsid w:val="003F2DC2"/>
    <w:rsid w:val="003F30A5"/>
    <w:rsid w:val="003F4A75"/>
    <w:rsid w:val="003F5F46"/>
    <w:rsid w:val="0040330B"/>
    <w:rsid w:val="00406B19"/>
    <w:rsid w:val="00431D41"/>
    <w:rsid w:val="0044021A"/>
    <w:rsid w:val="00461778"/>
    <w:rsid w:val="00465009"/>
    <w:rsid w:val="004829D9"/>
    <w:rsid w:val="00484377"/>
    <w:rsid w:val="00496F9D"/>
    <w:rsid w:val="004C1CC4"/>
    <w:rsid w:val="004C48C2"/>
    <w:rsid w:val="004C7496"/>
    <w:rsid w:val="004C77F4"/>
    <w:rsid w:val="004F6FE1"/>
    <w:rsid w:val="004F7AD2"/>
    <w:rsid w:val="00502CE6"/>
    <w:rsid w:val="0050658F"/>
    <w:rsid w:val="00507C32"/>
    <w:rsid w:val="0051044C"/>
    <w:rsid w:val="00551F1C"/>
    <w:rsid w:val="005902A3"/>
    <w:rsid w:val="005B7200"/>
    <w:rsid w:val="005D7FE7"/>
    <w:rsid w:val="005F0703"/>
    <w:rsid w:val="00616B99"/>
    <w:rsid w:val="00627B06"/>
    <w:rsid w:val="00627F81"/>
    <w:rsid w:val="00645D25"/>
    <w:rsid w:val="006A5809"/>
    <w:rsid w:val="006B1211"/>
    <w:rsid w:val="006B29CD"/>
    <w:rsid w:val="006B4C76"/>
    <w:rsid w:val="006D4EFF"/>
    <w:rsid w:val="006D721E"/>
    <w:rsid w:val="007001A7"/>
    <w:rsid w:val="00700B31"/>
    <w:rsid w:val="00714CA4"/>
    <w:rsid w:val="00733CBB"/>
    <w:rsid w:val="007363C6"/>
    <w:rsid w:val="007462EF"/>
    <w:rsid w:val="00756CFA"/>
    <w:rsid w:val="007574F5"/>
    <w:rsid w:val="007638DC"/>
    <w:rsid w:val="00783424"/>
    <w:rsid w:val="00792898"/>
    <w:rsid w:val="007946A9"/>
    <w:rsid w:val="007B3446"/>
    <w:rsid w:val="007E6A64"/>
    <w:rsid w:val="00802989"/>
    <w:rsid w:val="00805885"/>
    <w:rsid w:val="00816C12"/>
    <w:rsid w:val="00833ADE"/>
    <w:rsid w:val="008548FF"/>
    <w:rsid w:val="00862BDD"/>
    <w:rsid w:val="0087576F"/>
    <w:rsid w:val="00881FCF"/>
    <w:rsid w:val="00884079"/>
    <w:rsid w:val="008866B5"/>
    <w:rsid w:val="008912AB"/>
    <w:rsid w:val="00896151"/>
    <w:rsid w:val="008A3164"/>
    <w:rsid w:val="008C0C9E"/>
    <w:rsid w:val="008E13DC"/>
    <w:rsid w:val="008E6A5F"/>
    <w:rsid w:val="008F27FC"/>
    <w:rsid w:val="008F4A9C"/>
    <w:rsid w:val="00917F38"/>
    <w:rsid w:val="00931846"/>
    <w:rsid w:val="00937430"/>
    <w:rsid w:val="0094447A"/>
    <w:rsid w:val="0096147D"/>
    <w:rsid w:val="00963EBA"/>
    <w:rsid w:val="0097116B"/>
    <w:rsid w:val="00990457"/>
    <w:rsid w:val="009C30B3"/>
    <w:rsid w:val="009C7C02"/>
    <w:rsid w:val="009D54A7"/>
    <w:rsid w:val="009D6884"/>
    <w:rsid w:val="009E3B15"/>
    <w:rsid w:val="00A11AA8"/>
    <w:rsid w:val="00A147CE"/>
    <w:rsid w:val="00A15230"/>
    <w:rsid w:val="00A27A0C"/>
    <w:rsid w:val="00A314D7"/>
    <w:rsid w:val="00A4117E"/>
    <w:rsid w:val="00A428F5"/>
    <w:rsid w:val="00A44B16"/>
    <w:rsid w:val="00A459A9"/>
    <w:rsid w:val="00A47249"/>
    <w:rsid w:val="00A6013C"/>
    <w:rsid w:val="00A6476E"/>
    <w:rsid w:val="00A73D75"/>
    <w:rsid w:val="00A8726A"/>
    <w:rsid w:val="00AA288E"/>
    <w:rsid w:val="00AA3B42"/>
    <w:rsid w:val="00AA7564"/>
    <w:rsid w:val="00AF52BA"/>
    <w:rsid w:val="00AF5F59"/>
    <w:rsid w:val="00B10794"/>
    <w:rsid w:val="00B1585F"/>
    <w:rsid w:val="00B2295E"/>
    <w:rsid w:val="00B455BF"/>
    <w:rsid w:val="00B5219D"/>
    <w:rsid w:val="00B57FC6"/>
    <w:rsid w:val="00B902A3"/>
    <w:rsid w:val="00B933E4"/>
    <w:rsid w:val="00B94635"/>
    <w:rsid w:val="00BB0D7D"/>
    <w:rsid w:val="00BC1EFD"/>
    <w:rsid w:val="00BC5F87"/>
    <w:rsid w:val="00BD7609"/>
    <w:rsid w:val="00BE1911"/>
    <w:rsid w:val="00BF3C20"/>
    <w:rsid w:val="00C23579"/>
    <w:rsid w:val="00C311EA"/>
    <w:rsid w:val="00C339DB"/>
    <w:rsid w:val="00C37C38"/>
    <w:rsid w:val="00C52516"/>
    <w:rsid w:val="00C5361E"/>
    <w:rsid w:val="00C6082D"/>
    <w:rsid w:val="00C61F85"/>
    <w:rsid w:val="00C6669C"/>
    <w:rsid w:val="00CA5FF2"/>
    <w:rsid w:val="00CB29E6"/>
    <w:rsid w:val="00CC4C24"/>
    <w:rsid w:val="00D01384"/>
    <w:rsid w:val="00D44EDB"/>
    <w:rsid w:val="00D61512"/>
    <w:rsid w:val="00D81E69"/>
    <w:rsid w:val="00D83EAC"/>
    <w:rsid w:val="00D97D7C"/>
    <w:rsid w:val="00DA760A"/>
    <w:rsid w:val="00DE4B79"/>
    <w:rsid w:val="00DF08DD"/>
    <w:rsid w:val="00E01A92"/>
    <w:rsid w:val="00E06275"/>
    <w:rsid w:val="00E06A6A"/>
    <w:rsid w:val="00E24647"/>
    <w:rsid w:val="00E30410"/>
    <w:rsid w:val="00E35ECF"/>
    <w:rsid w:val="00E44A4F"/>
    <w:rsid w:val="00E54ED6"/>
    <w:rsid w:val="00E55930"/>
    <w:rsid w:val="00E565DA"/>
    <w:rsid w:val="00E60E8E"/>
    <w:rsid w:val="00E62B03"/>
    <w:rsid w:val="00E64A82"/>
    <w:rsid w:val="00EB387F"/>
    <w:rsid w:val="00ED2ACE"/>
    <w:rsid w:val="00EF1B3A"/>
    <w:rsid w:val="00F045A8"/>
    <w:rsid w:val="00F053BB"/>
    <w:rsid w:val="00F314BD"/>
    <w:rsid w:val="00F55408"/>
    <w:rsid w:val="00F5617C"/>
    <w:rsid w:val="00F5748A"/>
    <w:rsid w:val="00F61D51"/>
    <w:rsid w:val="00F77BAA"/>
    <w:rsid w:val="00F90D88"/>
    <w:rsid w:val="00FA3231"/>
    <w:rsid w:val="00FB57D4"/>
    <w:rsid w:val="00FB7B2C"/>
    <w:rsid w:val="00FE157A"/>
    <w:rsid w:val="00FE4D4C"/>
    <w:rsid w:val="00FE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  <w14:docId w14:val="6622FD5B"/>
  <w14:defaultImageDpi w14:val="32767"/>
  <w15:chartTrackingRefBased/>
  <w15:docId w15:val="{9C11B891-3EA6-47BC-845C-10107D0D1917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0886"/>
    <w:pPr>
      <w:jc w:val="both"/>
    </w:pPr>
    <w:rPr>
      <w:sz w:val="28"/>
      <w:lang w:val="uk-UA"/>
    </w:rPr>
  </w:style>
  <w:style w:type="paragraph" w:styleId="Heading1">
    <w:name w:val="heading 1"/>
    <w:basedOn w:val="Normal"/>
    <w:next w:val="Normal"/>
    <w:qFormat/>
    <w:pPr>
      <w:suppressAutoHyphens/>
      <w:spacing w:line="16.80pt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16.80pt" w:lineRule="auto"/>
      <w:ind w:start="42.55p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16.80pt" w:lineRule="auto"/>
      <w:ind w:start="42.55pt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16.80pt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207.65pt"/>
        <w:tab w:val="end" w:pos="415.30pt"/>
      </w:tabs>
    </w:pPr>
  </w:style>
  <w:style w:type="paragraph" w:styleId="Caption">
    <w:name w:val="caption"/>
    <w:basedOn w:val="Normal"/>
    <w:next w:val="Normal"/>
    <w:qFormat/>
    <w:pPr>
      <w:suppressAutoHyphens/>
      <w:spacing w:line="16.80pt" w:lineRule="auto"/>
      <w:jc w:val="center"/>
    </w:pPr>
  </w:style>
  <w:style w:type="paragraph" w:styleId="Footer">
    <w:name w:val="footer"/>
    <w:basedOn w:val="Normal"/>
    <w:pPr>
      <w:tabs>
        <w:tab w:val="center" w:pos="207.65pt"/>
        <w:tab w:val="end" w:pos="415.30pt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end="42.55pt"/>
      <w:jc w:val="star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14.20pt" w:end="42.55pt"/>
      <w:jc w:val="start"/>
    </w:pPr>
  </w:style>
  <w:style w:type="paragraph" w:styleId="TOC3">
    <w:name w:val="toc 3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28.35pt" w:end="42.55pt"/>
      <w:jc w:val="start"/>
    </w:pPr>
  </w:style>
  <w:style w:type="paragraph" w:styleId="TOC4">
    <w:name w:val="toc 4"/>
    <w:basedOn w:val="Normal"/>
    <w:next w:val="Normal"/>
    <w:autoRedefine/>
    <w:semiHidden/>
    <w:pPr>
      <w:tabs>
        <w:tab w:val="end" w:leader="dot" w:pos="467.80pt"/>
      </w:tabs>
      <w:spacing w:line="16.80pt" w:lineRule="auto"/>
      <w:ind w:start="14.20pt" w:end="42.55pt"/>
      <w:jc w:val="start"/>
    </w:pPr>
  </w:style>
  <w:style w:type="paragraph" w:styleId="BodyText">
    <w:name w:val="Body Text"/>
    <w:basedOn w:val="Normal"/>
    <w:pPr>
      <w:spacing w:line="16.80pt" w:lineRule="auto"/>
      <w:ind w:firstLine="42.55pt"/>
    </w:pPr>
  </w:style>
  <w:style w:type="paragraph" w:customStyle="1" w:styleId="a">
    <w:name w:val="Переменные"/>
    <w:basedOn w:val="BodyText"/>
    <w:pPr>
      <w:tabs>
        <w:tab w:val="start" w:pos="24.10pt"/>
      </w:tabs>
      <w:ind w:start="24.10pt" w:hanging="24.10pt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226.80pt"/>
        <w:tab w:val="end" w:pos="467.80pt"/>
      </w:tabs>
      <w:ind w:firstLine="0pt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/>
    </w:rPr>
  </w:style>
  <w:style w:type="paragraph" w:customStyle="1" w:styleId="a3">
    <w:name w:val="Листинг программы"/>
    <w:pPr>
      <w:suppressAutoHyphens/>
    </w:pPr>
    <w:rPr>
      <w:noProof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 w:bidi="ar-SA"/>
    </w:rPr>
  </w:style>
  <w:style w:type="character" w:customStyle="1" w:styleId="HeaderChar">
    <w:name w:val="Header Char"/>
    <w:basedOn w:val="DefaultParagraphFont"/>
    <w:link w:val="Header"/>
    <w:rsid w:val="007001A7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37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png"/><Relationship Id="rId13" Type="http://purl.oclc.org/ooxml/officeDocument/relationships/theme" Target="theme/theme1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fontTable" Target="fontTable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6.png"/><Relationship Id="rId5" Type="http://purl.oclc.org/ooxml/officeDocument/relationships/webSettings" Target="webSettings.xml"/><Relationship Id="rId10" Type="http://purl.oclc.org/ooxml/officeDocument/relationships/image" Target="media/image5.png"/><Relationship Id="rId4" Type="http://purl.oclc.org/ooxml/officeDocument/relationships/settings" Target="settings.xml"/><Relationship Id="rId9" Type="http://purl.oclc.org/ooxml/officeDocument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purl.oclc.org/ooxml/officeDocument/relationships/image" Target="media/image2.emf"/><Relationship Id="rId1" Type="http://purl.oclc.org/ooxml/officeDocument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WINDOWS\Temp\Rar$DIa0.243\Forms_A4.dot" TargetMode="Externa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5ECD89A7-5E30-48DA-BED3-5ADA2FD4B505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Forms_A4.dot</Template>
  <TotalTime>30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Макар Дежемесов</cp:lastModifiedBy>
  <cp:revision>14</cp:revision>
  <cp:lastPrinted>2018-05-31T03:03:00Z</cp:lastPrinted>
  <dcterms:created xsi:type="dcterms:W3CDTF">2023-06-07T11:45:00Z</dcterms:created>
  <dcterms:modified xsi:type="dcterms:W3CDTF">2023-06-07T13:19:00Z</dcterms:modified>
</cp:coreProperties>
</file>